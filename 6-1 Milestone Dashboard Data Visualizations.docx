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779B5" w14:textId="5E6A4BD5" w:rsidR="005E51FA" w:rsidRDefault="005E51FA" w:rsidP="00AA05E3">
      <w:pPr>
        <w:pStyle w:val="Heading1"/>
        <w:keepNext w:val="0"/>
        <w:keepLines w:val="0"/>
        <w:suppressAutoHyphens/>
        <w:spacing w:before="0" w:line="480" w:lineRule="auto"/>
        <w:contextualSpacing/>
        <w:jc w:val="center"/>
        <w:rPr>
          <w:rFonts w:ascii="Times New Roman" w:hAnsi="Times New Roman" w:cs="Times New Roman"/>
          <w:szCs w:val="24"/>
        </w:rPr>
      </w:pPr>
    </w:p>
    <w:p w14:paraId="66A993A3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Augustus Mendy</w:t>
      </w:r>
    </w:p>
    <w:p w14:paraId="1291CBE1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Southern New Hampshire University</w:t>
      </w:r>
    </w:p>
    <w:p w14:paraId="765E8CB2" w14:textId="77777777" w:rsidR="00A36C3B" w:rsidRDefault="00A36C3B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color w:val="000000"/>
          <w:szCs w:val="24"/>
        </w:rPr>
      </w:pPr>
      <w:r w:rsidRPr="00A36C3B">
        <w:rPr>
          <w:rFonts w:ascii="Times New Roman" w:eastAsia="Arial" w:hAnsi="Times New Roman" w:cs="Times New Roman"/>
          <w:color w:val="000000"/>
          <w:szCs w:val="24"/>
        </w:rPr>
        <w:t>CS-340-10011-M01</w:t>
      </w:r>
    </w:p>
    <w:p w14:paraId="0BA12C5A" w14:textId="50EF49CE" w:rsidR="005E51FA" w:rsidRPr="005E51FA" w:rsidRDefault="00A36C3B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0C4061">
        <w:rPr>
          <w:rFonts w:ascii="Times New Roman" w:eastAsia="Arial" w:hAnsi="Times New Roman" w:cs="Times New Roman"/>
          <w:szCs w:val="24"/>
        </w:rPr>
        <w:t>Professor</w:t>
      </w:r>
      <w:r>
        <w:rPr>
          <w:rFonts w:ascii="Times New Roman" w:eastAsia="Arial" w:hAnsi="Times New Roman" w:cs="Times New Roman"/>
          <w:szCs w:val="24"/>
        </w:rPr>
        <w:t xml:space="preserve"> Gebre-Amlark</w:t>
      </w:r>
    </w:p>
    <w:p w14:paraId="1BD3B64E" w14:textId="35568BBB" w:rsidR="005E51FA" w:rsidRPr="005E51FA" w:rsidRDefault="00E31216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>
        <w:rPr>
          <w:rFonts w:ascii="Times New Roman" w:eastAsia="Arial" w:hAnsi="Times New Roman" w:cs="Times New Roman"/>
          <w:szCs w:val="24"/>
        </w:rPr>
        <w:t>April</w:t>
      </w:r>
      <w:r w:rsidR="00F359E3">
        <w:rPr>
          <w:rFonts w:ascii="Times New Roman" w:eastAsia="Arial" w:hAnsi="Times New Roman" w:cs="Times New Roman"/>
          <w:szCs w:val="24"/>
        </w:rPr>
        <w:t xml:space="preserve"> </w:t>
      </w:r>
      <w:r w:rsidR="009E5BE1">
        <w:rPr>
          <w:rFonts w:ascii="Times New Roman" w:eastAsia="Arial" w:hAnsi="Times New Roman" w:cs="Times New Roman"/>
          <w:szCs w:val="24"/>
        </w:rPr>
        <w:t>13</w:t>
      </w:r>
      <w:r w:rsidR="00F359E3">
        <w:rPr>
          <w:rFonts w:ascii="Times New Roman" w:eastAsia="Arial" w:hAnsi="Times New Roman" w:cs="Times New Roman"/>
          <w:szCs w:val="24"/>
        </w:rPr>
        <w:t>, 2025</w:t>
      </w:r>
    </w:p>
    <w:p w14:paraId="7BA3936A" w14:textId="3FA4E6CC" w:rsidR="00F359E3" w:rsidRDefault="009E65D6" w:rsidP="00EF179D">
      <w:pPr>
        <w:pStyle w:val="Heading2"/>
        <w:suppressAutoHyphens/>
        <w:spacing w:line="480" w:lineRule="auto"/>
        <w:contextualSpacing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</w:t>
      </w:r>
      <w:r w:rsidR="009E5BE1" w:rsidRPr="009E5BE1">
        <w:rPr>
          <w:rFonts w:ascii="Times New Roman" w:hAnsi="Times New Roman" w:cs="Times New Roman"/>
          <w:szCs w:val="24"/>
        </w:rPr>
        <w:t>6-1 Milestone Dashboard Data Visualizations</w:t>
      </w:r>
    </w:p>
    <w:p w14:paraId="55731B8D" w14:textId="77777777" w:rsidR="00E31216" w:rsidRDefault="00E31216" w:rsidP="00E31216"/>
    <w:p w14:paraId="3AAAA5F5" w14:textId="544B60DB" w:rsidR="00E31216" w:rsidRDefault="003222BA" w:rsidP="00E31216">
      <w:r>
        <w:rPr>
          <w:noProof/>
        </w:rPr>
        <w:lastRenderedPageBreak/>
        <w:drawing>
          <wp:inline distT="0" distB="0" distL="0" distR="0" wp14:anchorId="4ACD0FE9" wp14:editId="0447825E">
            <wp:extent cx="5934075" cy="3695700"/>
            <wp:effectExtent l="0" t="0" r="9525" b="0"/>
            <wp:docPr id="24489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2660E" wp14:editId="635F752E">
            <wp:extent cx="5934075" cy="4791075"/>
            <wp:effectExtent l="0" t="0" r="9525" b="9525"/>
            <wp:docPr id="582071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00B80" wp14:editId="5215ED88">
            <wp:extent cx="5934075" cy="4533900"/>
            <wp:effectExtent l="0" t="0" r="9525" b="0"/>
            <wp:docPr id="1161325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406B9" wp14:editId="734FB7CE">
            <wp:extent cx="5943600" cy="3924300"/>
            <wp:effectExtent l="0" t="0" r="0" b="0"/>
            <wp:docPr id="1021513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BF1D" w14:textId="77777777" w:rsidR="00481819" w:rsidRDefault="00481819" w:rsidP="00E31216"/>
    <w:p w14:paraId="5793398E" w14:textId="77777777" w:rsidR="00481819" w:rsidRDefault="00481819" w:rsidP="00E31216"/>
    <w:p w14:paraId="03EA7032" w14:textId="10180E43" w:rsidR="00481819" w:rsidRDefault="00481819" w:rsidP="00E31216">
      <w:r>
        <w:rPr>
          <w:noProof/>
        </w:rPr>
        <w:drawing>
          <wp:inline distT="0" distB="0" distL="0" distR="0" wp14:anchorId="2F3781D0" wp14:editId="1F941C8D">
            <wp:extent cx="6000750" cy="2371725"/>
            <wp:effectExtent l="0" t="0" r="0" b="9525"/>
            <wp:docPr id="68871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1EA1" w14:textId="77777777" w:rsidR="00481819" w:rsidRDefault="00481819" w:rsidP="00E31216"/>
    <w:p w14:paraId="53CD2B9F" w14:textId="72756E5F" w:rsidR="00481819" w:rsidRPr="00E31216" w:rsidRDefault="00481819" w:rsidP="00E31216">
      <w:r>
        <w:rPr>
          <w:noProof/>
        </w:rPr>
        <w:lastRenderedPageBreak/>
        <w:drawing>
          <wp:inline distT="0" distB="0" distL="0" distR="0" wp14:anchorId="3DD0B4A3" wp14:editId="5E22A734">
            <wp:extent cx="5934075" cy="3924300"/>
            <wp:effectExtent l="0" t="0" r="9525" b="0"/>
            <wp:docPr id="1818902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1819" w:rsidRPr="00E3121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FC79E" w14:textId="77777777" w:rsidR="000312C0" w:rsidRDefault="000312C0" w:rsidP="0035598A">
      <w:pPr>
        <w:spacing w:after="0" w:line="240" w:lineRule="auto"/>
      </w:pPr>
      <w:r>
        <w:separator/>
      </w:r>
    </w:p>
  </w:endnote>
  <w:endnote w:type="continuationSeparator" w:id="0">
    <w:p w14:paraId="5446DC79" w14:textId="77777777" w:rsidR="000312C0" w:rsidRDefault="000312C0" w:rsidP="0035598A">
      <w:pPr>
        <w:spacing w:after="0" w:line="240" w:lineRule="auto"/>
      </w:pPr>
      <w:r>
        <w:continuationSeparator/>
      </w:r>
    </w:p>
  </w:endnote>
  <w:endnote w:type="continuationNotice" w:id="1">
    <w:p w14:paraId="2D39403E" w14:textId="77777777" w:rsidR="000312C0" w:rsidRDefault="000312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8077462"/>
      <w:docPartObj>
        <w:docPartGallery w:val="Page Numbers (Bottom of Page)"/>
        <w:docPartUnique/>
      </w:docPartObj>
    </w:sdtPr>
    <w:sdtEndPr>
      <w:rPr>
        <w:noProof/>
        <w:sz w:val="22"/>
        <w:szCs w:val="20"/>
      </w:rPr>
    </w:sdtEndPr>
    <w:sdtContent>
      <w:p w14:paraId="09D7A400" w14:textId="1A58F484" w:rsidR="00377CA2" w:rsidRPr="00377CA2" w:rsidRDefault="00377CA2">
        <w:pPr>
          <w:pStyle w:val="Footer"/>
          <w:jc w:val="center"/>
          <w:rPr>
            <w:sz w:val="22"/>
            <w:szCs w:val="20"/>
          </w:rPr>
        </w:pPr>
        <w:r w:rsidRPr="00377CA2">
          <w:rPr>
            <w:sz w:val="22"/>
            <w:szCs w:val="20"/>
          </w:rPr>
          <w:fldChar w:fldCharType="begin"/>
        </w:r>
        <w:r w:rsidRPr="00377CA2">
          <w:rPr>
            <w:sz w:val="22"/>
            <w:szCs w:val="20"/>
          </w:rPr>
          <w:instrText xml:space="preserve"> PAGE   \* MERGEFORMAT </w:instrText>
        </w:r>
        <w:r w:rsidRPr="00377CA2">
          <w:rPr>
            <w:sz w:val="22"/>
            <w:szCs w:val="20"/>
          </w:rPr>
          <w:fldChar w:fldCharType="separate"/>
        </w:r>
        <w:r w:rsidRPr="00377CA2">
          <w:rPr>
            <w:noProof/>
            <w:sz w:val="22"/>
            <w:szCs w:val="20"/>
          </w:rPr>
          <w:t>2</w:t>
        </w:r>
        <w:r w:rsidRPr="00377CA2">
          <w:rPr>
            <w:noProof/>
            <w:sz w:val="22"/>
            <w:szCs w:val="20"/>
          </w:rPr>
          <w:fldChar w:fldCharType="end"/>
        </w:r>
      </w:p>
    </w:sdtContent>
  </w:sdt>
  <w:p w14:paraId="73261FF7" w14:textId="77777777" w:rsidR="00377CA2" w:rsidRDefault="00377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62863" w14:textId="77777777" w:rsidR="000312C0" w:rsidRDefault="000312C0" w:rsidP="0035598A">
      <w:pPr>
        <w:spacing w:after="0" w:line="240" w:lineRule="auto"/>
      </w:pPr>
      <w:r>
        <w:separator/>
      </w:r>
    </w:p>
  </w:footnote>
  <w:footnote w:type="continuationSeparator" w:id="0">
    <w:p w14:paraId="3E4D779C" w14:textId="77777777" w:rsidR="000312C0" w:rsidRDefault="000312C0" w:rsidP="0035598A">
      <w:pPr>
        <w:spacing w:after="0" w:line="240" w:lineRule="auto"/>
      </w:pPr>
      <w:r>
        <w:continuationSeparator/>
      </w:r>
    </w:p>
  </w:footnote>
  <w:footnote w:type="continuationNotice" w:id="1">
    <w:p w14:paraId="3A626D7B" w14:textId="77777777" w:rsidR="000312C0" w:rsidRDefault="000312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DEEAD" w14:textId="0761F738" w:rsidR="0035598A" w:rsidRDefault="008009D7" w:rsidP="008009D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7041443C" wp14:editId="12E3953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32D"/>
    <w:multiLevelType w:val="hybridMultilevel"/>
    <w:tmpl w:val="4FCEE7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DF7097"/>
    <w:multiLevelType w:val="hybridMultilevel"/>
    <w:tmpl w:val="2CAC4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C294D"/>
    <w:multiLevelType w:val="hybridMultilevel"/>
    <w:tmpl w:val="3C5CDF06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D3943"/>
    <w:multiLevelType w:val="multilevel"/>
    <w:tmpl w:val="F88A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40145"/>
    <w:multiLevelType w:val="hybridMultilevel"/>
    <w:tmpl w:val="BAE2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113A7"/>
    <w:multiLevelType w:val="hybridMultilevel"/>
    <w:tmpl w:val="57BE9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562B2"/>
    <w:multiLevelType w:val="hybridMultilevel"/>
    <w:tmpl w:val="4296EDAA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5209FE"/>
    <w:multiLevelType w:val="hybridMultilevel"/>
    <w:tmpl w:val="E8EA1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5006E6"/>
    <w:multiLevelType w:val="multilevel"/>
    <w:tmpl w:val="88164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B677A"/>
    <w:multiLevelType w:val="hybridMultilevel"/>
    <w:tmpl w:val="EA127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6147F"/>
    <w:multiLevelType w:val="hybridMultilevel"/>
    <w:tmpl w:val="FA2612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F212CC"/>
    <w:multiLevelType w:val="hybridMultilevel"/>
    <w:tmpl w:val="7F708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1A4BBA"/>
    <w:multiLevelType w:val="multilevel"/>
    <w:tmpl w:val="C856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36687F"/>
    <w:multiLevelType w:val="hybridMultilevel"/>
    <w:tmpl w:val="272C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71778"/>
    <w:multiLevelType w:val="hybridMultilevel"/>
    <w:tmpl w:val="06EA8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137B35"/>
    <w:multiLevelType w:val="hybridMultilevel"/>
    <w:tmpl w:val="C150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C33EC6"/>
    <w:multiLevelType w:val="hybridMultilevel"/>
    <w:tmpl w:val="F1D40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41295">
    <w:abstractNumId w:val="5"/>
  </w:num>
  <w:num w:numId="2" w16cid:durableId="1673020161">
    <w:abstractNumId w:val="13"/>
  </w:num>
  <w:num w:numId="3" w16cid:durableId="1708598061">
    <w:abstractNumId w:val="4"/>
  </w:num>
  <w:num w:numId="4" w16cid:durableId="664164041">
    <w:abstractNumId w:val="15"/>
  </w:num>
  <w:num w:numId="5" w16cid:durableId="1576010246">
    <w:abstractNumId w:val="9"/>
  </w:num>
  <w:num w:numId="6" w16cid:durableId="580532388">
    <w:abstractNumId w:val="6"/>
  </w:num>
  <w:num w:numId="7" w16cid:durableId="148787396">
    <w:abstractNumId w:val="2"/>
  </w:num>
  <w:num w:numId="8" w16cid:durableId="21177919">
    <w:abstractNumId w:val="0"/>
  </w:num>
  <w:num w:numId="9" w16cid:durableId="777333134">
    <w:abstractNumId w:val="11"/>
  </w:num>
  <w:num w:numId="10" w16cid:durableId="1865316127">
    <w:abstractNumId w:val="7"/>
  </w:num>
  <w:num w:numId="11" w16cid:durableId="1657371568">
    <w:abstractNumId w:val="14"/>
  </w:num>
  <w:num w:numId="12" w16cid:durableId="583341720">
    <w:abstractNumId w:val="16"/>
  </w:num>
  <w:num w:numId="13" w16cid:durableId="1479150051">
    <w:abstractNumId w:val="1"/>
  </w:num>
  <w:num w:numId="14" w16cid:durableId="855585083">
    <w:abstractNumId w:val="10"/>
  </w:num>
  <w:num w:numId="15" w16cid:durableId="174731015">
    <w:abstractNumId w:val="8"/>
  </w:num>
  <w:num w:numId="16" w16cid:durableId="1897280391">
    <w:abstractNumId w:val="12"/>
  </w:num>
  <w:num w:numId="17" w16cid:durableId="762068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tDCwNDU0MTMxMTNW0lEKTi0uzszPAykwrAUAf6nb5ywAAAA="/>
  </w:docVars>
  <w:rsids>
    <w:rsidRoot w:val="00853BA2"/>
    <w:rsid w:val="000225B1"/>
    <w:rsid w:val="000312C0"/>
    <w:rsid w:val="00037B80"/>
    <w:rsid w:val="000922AB"/>
    <w:rsid w:val="000C4061"/>
    <w:rsid w:val="00100C4A"/>
    <w:rsid w:val="001138B4"/>
    <w:rsid w:val="00116909"/>
    <w:rsid w:val="00153A67"/>
    <w:rsid w:val="001813CE"/>
    <w:rsid w:val="00181F0D"/>
    <w:rsid w:val="00182A4D"/>
    <w:rsid w:val="001A3314"/>
    <w:rsid w:val="001F0D3B"/>
    <w:rsid w:val="00202582"/>
    <w:rsid w:val="00230741"/>
    <w:rsid w:val="00273920"/>
    <w:rsid w:val="00290EEC"/>
    <w:rsid w:val="002C61D5"/>
    <w:rsid w:val="002D7FCF"/>
    <w:rsid w:val="00304EFD"/>
    <w:rsid w:val="00306EB8"/>
    <w:rsid w:val="00320E3D"/>
    <w:rsid w:val="003222BA"/>
    <w:rsid w:val="00332B14"/>
    <w:rsid w:val="00335565"/>
    <w:rsid w:val="0034640C"/>
    <w:rsid w:val="00354464"/>
    <w:rsid w:val="0035598A"/>
    <w:rsid w:val="00356A71"/>
    <w:rsid w:val="003653EF"/>
    <w:rsid w:val="00377CA2"/>
    <w:rsid w:val="0038346D"/>
    <w:rsid w:val="003A47AE"/>
    <w:rsid w:val="003C31F4"/>
    <w:rsid w:val="003E4240"/>
    <w:rsid w:val="004371A2"/>
    <w:rsid w:val="0045090C"/>
    <w:rsid w:val="00454FE6"/>
    <w:rsid w:val="00457628"/>
    <w:rsid w:val="0046474B"/>
    <w:rsid w:val="00473D3B"/>
    <w:rsid w:val="00481819"/>
    <w:rsid w:val="00486B4A"/>
    <w:rsid w:val="00487140"/>
    <w:rsid w:val="00487A41"/>
    <w:rsid w:val="004A34BD"/>
    <w:rsid w:val="004B3F88"/>
    <w:rsid w:val="004B49A4"/>
    <w:rsid w:val="004F1CD3"/>
    <w:rsid w:val="00510C3F"/>
    <w:rsid w:val="00512FEF"/>
    <w:rsid w:val="005338AB"/>
    <w:rsid w:val="005C0980"/>
    <w:rsid w:val="005E51FA"/>
    <w:rsid w:val="005E7006"/>
    <w:rsid w:val="00601E27"/>
    <w:rsid w:val="0061575E"/>
    <w:rsid w:val="006441E4"/>
    <w:rsid w:val="00670A5C"/>
    <w:rsid w:val="00685DFC"/>
    <w:rsid w:val="0069166E"/>
    <w:rsid w:val="006A51DF"/>
    <w:rsid w:val="006B047A"/>
    <w:rsid w:val="006B104B"/>
    <w:rsid w:val="006B6031"/>
    <w:rsid w:val="006C2C90"/>
    <w:rsid w:val="00722C1F"/>
    <w:rsid w:val="00734FC4"/>
    <w:rsid w:val="0076108C"/>
    <w:rsid w:val="0076703B"/>
    <w:rsid w:val="0078768A"/>
    <w:rsid w:val="00794B53"/>
    <w:rsid w:val="007A065B"/>
    <w:rsid w:val="007B6662"/>
    <w:rsid w:val="007C2493"/>
    <w:rsid w:val="007D4526"/>
    <w:rsid w:val="008009D7"/>
    <w:rsid w:val="00802201"/>
    <w:rsid w:val="00833F2E"/>
    <w:rsid w:val="008519D7"/>
    <w:rsid w:val="00853BA2"/>
    <w:rsid w:val="00873314"/>
    <w:rsid w:val="008841FF"/>
    <w:rsid w:val="008A52F0"/>
    <w:rsid w:val="008B2D56"/>
    <w:rsid w:val="008E6215"/>
    <w:rsid w:val="0091740F"/>
    <w:rsid w:val="00956308"/>
    <w:rsid w:val="00961D9C"/>
    <w:rsid w:val="00972D22"/>
    <w:rsid w:val="00973CB0"/>
    <w:rsid w:val="00986653"/>
    <w:rsid w:val="00994A89"/>
    <w:rsid w:val="009A01C2"/>
    <w:rsid w:val="009A1A3B"/>
    <w:rsid w:val="009B0DEB"/>
    <w:rsid w:val="009B7952"/>
    <w:rsid w:val="009E30F6"/>
    <w:rsid w:val="009E5BE1"/>
    <w:rsid w:val="009E65D6"/>
    <w:rsid w:val="00A1067A"/>
    <w:rsid w:val="00A11B04"/>
    <w:rsid w:val="00A246EC"/>
    <w:rsid w:val="00A32C5F"/>
    <w:rsid w:val="00A367B6"/>
    <w:rsid w:val="00A36C3B"/>
    <w:rsid w:val="00A615B3"/>
    <w:rsid w:val="00A71611"/>
    <w:rsid w:val="00A830A7"/>
    <w:rsid w:val="00A87BE4"/>
    <w:rsid w:val="00AA05E3"/>
    <w:rsid w:val="00B019B2"/>
    <w:rsid w:val="00B03AD3"/>
    <w:rsid w:val="00B25E68"/>
    <w:rsid w:val="00B36DCF"/>
    <w:rsid w:val="00B45146"/>
    <w:rsid w:val="00B91B3B"/>
    <w:rsid w:val="00BB276B"/>
    <w:rsid w:val="00BB3AD0"/>
    <w:rsid w:val="00BC2D37"/>
    <w:rsid w:val="00BF4882"/>
    <w:rsid w:val="00C30117"/>
    <w:rsid w:val="00C30FF7"/>
    <w:rsid w:val="00C35109"/>
    <w:rsid w:val="00C35814"/>
    <w:rsid w:val="00C77A11"/>
    <w:rsid w:val="00CC330D"/>
    <w:rsid w:val="00CC5310"/>
    <w:rsid w:val="00CF5E82"/>
    <w:rsid w:val="00CF6C5A"/>
    <w:rsid w:val="00D01908"/>
    <w:rsid w:val="00D21729"/>
    <w:rsid w:val="00D31FE9"/>
    <w:rsid w:val="00D56B64"/>
    <w:rsid w:val="00D87AFD"/>
    <w:rsid w:val="00DD23EE"/>
    <w:rsid w:val="00DE1ACD"/>
    <w:rsid w:val="00DF17EF"/>
    <w:rsid w:val="00DF333F"/>
    <w:rsid w:val="00E31216"/>
    <w:rsid w:val="00E4083B"/>
    <w:rsid w:val="00E61DA4"/>
    <w:rsid w:val="00E81D50"/>
    <w:rsid w:val="00E83406"/>
    <w:rsid w:val="00EA22E8"/>
    <w:rsid w:val="00EE4275"/>
    <w:rsid w:val="00EE48BA"/>
    <w:rsid w:val="00EE4A2D"/>
    <w:rsid w:val="00EF179D"/>
    <w:rsid w:val="00EF64F2"/>
    <w:rsid w:val="00F26D86"/>
    <w:rsid w:val="00F359E3"/>
    <w:rsid w:val="00F47A0F"/>
    <w:rsid w:val="00F5096F"/>
    <w:rsid w:val="00F55207"/>
    <w:rsid w:val="00F5558C"/>
    <w:rsid w:val="00F56173"/>
    <w:rsid w:val="00F60A55"/>
    <w:rsid w:val="00F7248B"/>
    <w:rsid w:val="00F83ECB"/>
    <w:rsid w:val="00FC64C0"/>
    <w:rsid w:val="00FD385A"/>
    <w:rsid w:val="00FE68A2"/>
    <w:rsid w:val="03F51F99"/>
    <w:rsid w:val="0AA662B4"/>
    <w:rsid w:val="187B23FE"/>
    <w:rsid w:val="1B540364"/>
    <w:rsid w:val="1BB04971"/>
    <w:rsid w:val="1E54E06A"/>
    <w:rsid w:val="25407EA9"/>
    <w:rsid w:val="258C380D"/>
    <w:rsid w:val="2AB00664"/>
    <w:rsid w:val="2F05FB83"/>
    <w:rsid w:val="31DD6424"/>
    <w:rsid w:val="368E2D65"/>
    <w:rsid w:val="3ABC0A1C"/>
    <w:rsid w:val="4617039D"/>
    <w:rsid w:val="4A0E4C48"/>
    <w:rsid w:val="4B1B3798"/>
    <w:rsid w:val="4C7A12F7"/>
    <w:rsid w:val="4E588F3E"/>
    <w:rsid w:val="4E5A603E"/>
    <w:rsid w:val="4FB801C0"/>
    <w:rsid w:val="56042137"/>
    <w:rsid w:val="5C9D6919"/>
    <w:rsid w:val="5D69B53E"/>
    <w:rsid w:val="5F05859F"/>
    <w:rsid w:val="64CCC6AB"/>
    <w:rsid w:val="65BA6022"/>
    <w:rsid w:val="66F76F27"/>
    <w:rsid w:val="6DC57207"/>
    <w:rsid w:val="74F2ABFA"/>
    <w:rsid w:val="7A7C9A5E"/>
    <w:rsid w:val="7EF8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81D01"/>
  <w15:chartTrackingRefBased/>
  <w15:docId w15:val="{D94E4FE8-76D0-4124-8E68-4EB0BCF0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1DA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DA4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1DF"/>
    <w:rPr>
      <w:rFonts w:eastAsiaTheme="majorEastAsia" w:cstheme="majorBidi"/>
      <w:b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ListParagraph">
    <w:name w:val="List Paragraph"/>
    <w:basedOn w:val="Normal"/>
    <w:uiPriority w:val="34"/>
    <w:qFormat/>
    <w:rsid w:val="00972D22"/>
    <w:pPr>
      <w:ind w:left="720"/>
      <w:contextualSpacing/>
    </w:pPr>
  </w:style>
  <w:style w:type="paragraph" w:styleId="NoSpacing">
    <w:name w:val="No Spacing"/>
    <w:uiPriority w:val="1"/>
    <w:qFormat/>
    <w:rsid w:val="00972D22"/>
    <w:pPr>
      <w:spacing w:after="0" w:line="240" w:lineRule="auto"/>
    </w:pPr>
    <w:rPr>
      <w:sz w:val="24"/>
    </w:rPr>
  </w:style>
  <w:style w:type="paragraph" w:styleId="Revision">
    <w:name w:val="Revision"/>
    <w:hidden/>
    <w:uiPriority w:val="99"/>
    <w:semiHidden/>
    <w:rsid w:val="00202582"/>
    <w:pPr>
      <w:spacing w:after="0" w:line="240" w:lineRule="auto"/>
    </w:pPr>
    <w:rPr>
      <w:sz w:val="24"/>
    </w:rPr>
  </w:style>
  <w:style w:type="character" w:styleId="Strong">
    <w:name w:val="Strong"/>
    <w:basedOn w:val="DefaultParagraphFont"/>
    <w:uiPriority w:val="22"/>
    <w:qFormat/>
    <w:rsid w:val="00116909"/>
    <w:rPr>
      <w:b/>
      <w:bCs/>
    </w:rPr>
  </w:style>
  <w:style w:type="character" w:styleId="Hyperlink">
    <w:name w:val="Hyperlink"/>
    <w:basedOn w:val="DefaultParagraphFont"/>
    <w:uiPriority w:val="99"/>
    <w:unhideWhenUsed/>
    <w:rsid w:val="00C35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.brown9\Documents\Custom%20Office%20Templates\SNHU%20Created%20Material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497F6-5B6D-4572-8E87-923A346245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6B2216-4824-4877-ACC2-CF4AF525D0DB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93A445A2-065B-4E06-8CD4-DC98059A98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F30C50-7BC7-427E-B5A2-B202E81C4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SNHU Created Materials Template</Template>
  <TotalTime>36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Two Code Review and Mitigation Plan Assignment Template</vt:lpstr>
    </vt:vector>
  </TitlesOfParts>
  <Company>SNHU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Two Code Review and Mitigation Plan Assignment Template</dc:title>
  <dc:subject/>
  <dc:creator>Brown, Tyra</dc:creator>
  <cp:keywords/>
  <dc:description/>
  <cp:lastModifiedBy>Mendy, Augustus</cp:lastModifiedBy>
  <cp:revision>15</cp:revision>
  <dcterms:created xsi:type="dcterms:W3CDTF">2025-03-14T17:41:00Z</dcterms:created>
  <dcterms:modified xsi:type="dcterms:W3CDTF">2025-04-11T23:51:00Z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Order">
    <vt:r8>5162700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